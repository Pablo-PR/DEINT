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74FA8" w14:textId="3FD74ABE" w:rsidR="005967BD" w:rsidRDefault="0093786D" w:rsidP="001C14DE">
      <w:pPr>
        <w:pStyle w:val="Ttulo"/>
        <w:spacing w:after="0"/>
        <w:rPr>
          <w:sz w:val="64"/>
          <w:szCs w:val="64"/>
        </w:rPr>
      </w:pPr>
      <w:r w:rsidRPr="0093786D">
        <w:rPr>
          <w:sz w:val="64"/>
          <w:szCs w:val="64"/>
        </w:rPr>
        <w:t>A</w:t>
      </w:r>
      <w:r w:rsidRPr="0093786D">
        <w:rPr>
          <w:caps w:val="0"/>
          <w:sz w:val="64"/>
          <w:szCs w:val="64"/>
        </w:rPr>
        <w:t>ctividad</w:t>
      </w:r>
      <w:r w:rsidRPr="0093786D">
        <w:rPr>
          <w:sz w:val="64"/>
          <w:szCs w:val="64"/>
        </w:rPr>
        <w:t xml:space="preserve"> </w:t>
      </w:r>
      <w:r w:rsidR="00113F8F">
        <w:rPr>
          <w:sz w:val="64"/>
          <w:szCs w:val="64"/>
        </w:rPr>
        <w:t>4.3</w:t>
      </w:r>
    </w:p>
    <w:p w14:paraId="7BE7B5F8" w14:textId="77777777" w:rsidR="00B3011F" w:rsidRDefault="00B3011F" w:rsidP="00B3011F"/>
    <w:p w14:paraId="033CF86A" w14:textId="63AE8C74" w:rsidR="001D3C50" w:rsidRDefault="00B3011F" w:rsidP="00CA553F">
      <w:pPr>
        <w:pStyle w:val="TtuloEjercicio"/>
      </w:pPr>
      <w:r>
        <w:t>Ejercicio 1</w:t>
      </w:r>
    </w:p>
    <w:p w14:paraId="3A4F350D" w14:textId="5832E89C" w:rsidR="00113F8F" w:rsidRDefault="00113F8F" w:rsidP="00113F8F">
      <w:pPr>
        <w:pStyle w:val="Enunciado"/>
      </w:pPr>
      <w:r w:rsidRPr="00113F8F">
        <w:t xml:space="preserve">Describir la diferencia entre modular y no modular cuando hablamos de </w:t>
      </w:r>
      <w:proofErr w:type="spellStart"/>
      <w:r w:rsidRPr="00113F8F">
        <w:t>JavaFX</w:t>
      </w:r>
      <w:proofErr w:type="spellEnd"/>
    </w:p>
    <w:p w14:paraId="34129A44" w14:textId="3428037E" w:rsidR="00113F8F" w:rsidRDefault="00113F8F" w:rsidP="00113F8F">
      <w:pPr>
        <w:pStyle w:val="Respuesta"/>
      </w:pPr>
      <w:r w:rsidRPr="00113F8F">
        <w:t xml:space="preserve">En Java, llamamos </w:t>
      </w:r>
      <w:r w:rsidRPr="00113F8F">
        <w:rPr>
          <w:b/>
          <w:bCs/>
        </w:rPr>
        <w:t>módulo</w:t>
      </w:r>
      <w:r w:rsidRPr="00113F8F">
        <w:t xml:space="preserve"> a un artefacto que puede contener código, recursos, y metadatos.</w:t>
      </w:r>
    </w:p>
    <w:p w14:paraId="7E1ACCFD" w14:textId="2AF734C8" w:rsidR="00113F8F" w:rsidRDefault="00113F8F" w:rsidP="00113F8F">
      <w:pPr>
        <w:pStyle w:val="Respuesta"/>
        <w:numPr>
          <w:ilvl w:val="0"/>
          <w:numId w:val="0"/>
        </w:numPr>
        <w:ind w:left="1068"/>
      </w:pPr>
      <w:r>
        <w:t xml:space="preserve">Un proyecto </w:t>
      </w:r>
      <w:proofErr w:type="spellStart"/>
      <w:r>
        <w:t>JavaFX</w:t>
      </w:r>
      <w:proofErr w:type="spellEnd"/>
      <w:r>
        <w:t xml:space="preserve"> modular define que los módulos están integrados en el proyecto, esto se </w:t>
      </w:r>
      <w:r w:rsidRPr="00AE5EE5">
        <w:t>declara</w:t>
      </w:r>
      <w:r>
        <w:t xml:space="preserve"> añadiendo una clase al proyecto denominada como </w:t>
      </w:r>
      <w:r w:rsidRPr="00113F8F">
        <w:rPr>
          <w:b/>
          <w:bCs/>
          <w:i/>
          <w:iCs/>
        </w:rPr>
        <w:t>module-info.java</w:t>
      </w:r>
      <w:r w:rsidR="00AE5EE5">
        <w:t>.</w:t>
      </w:r>
    </w:p>
    <w:p w14:paraId="68B0AB1B" w14:textId="65D34BB6" w:rsidR="00AE5EE5" w:rsidRDefault="00AE5EE5" w:rsidP="00113F8F">
      <w:pPr>
        <w:pStyle w:val="Respuesta"/>
        <w:numPr>
          <w:ilvl w:val="0"/>
          <w:numId w:val="0"/>
        </w:numPr>
        <w:ind w:left="1068"/>
      </w:pPr>
      <w:r>
        <w:t xml:space="preserve">Cuando el proyecto se declara como no modular, no hay existencia de la clase </w:t>
      </w:r>
      <w:r w:rsidRPr="00113F8F">
        <w:rPr>
          <w:b/>
          <w:bCs/>
          <w:i/>
          <w:iCs/>
        </w:rPr>
        <w:t>module-info.java</w:t>
      </w:r>
      <w:r>
        <w:rPr>
          <w:b/>
          <w:bCs/>
          <w:i/>
          <w:iCs/>
        </w:rPr>
        <w:t xml:space="preserve"> </w:t>
      </w:r>
      <w:r>
        <w:t>y, por tanto, los módulos no estarán integrados en el proyecto</w:t>
      </w:r>
      <w:r>
        <w:t>.</w:t>
      </w:r>
    </w:p>
    <w:p w14:paraId="53EBD52E" w14:textId="77777777" w:rsidR="00AE5EE5" w:rsidRPr="00AE5EE5" w:rsidRDefault="00AE5EE5" w:rsidP="00AE5EE5">
      <w:pPr>
        <w:pStyle w:val="Enunciado"/>
      </w:pPr>
      <w:r w:rsidRPr="00AE5EE5">
        <w:t xml:space="preserve">Habilitar </w:t>
      </w:r>
      <w:proofErr w:type="spellStart"/>
      <w:r w:rsidRPr="00AE5EE5">
        <w:t>JavaFX</w:t>
      </w:r>
      <w:proofErr w:type="spellEnd"/>
      <w:r w:rsidRPr="00AE5EE5">
        <w:t xml:space="preserve"> en </w:t>
      </w:r>
      <w:proofErr w:type="spellStart"/>
      <w:r w:rsidRPr="00AE5EE5">
        <w:t>Netbeans</w:t>
      </w:r>
      <w:proofErr w:type="spellEnd"/>
      <w:r w:rsidRPr="00AE5EE5">
        <w:t xml:space="preserve"> (sin </w:t>
      </w:r>
      <w:proofErr w:type="spellStart"/>
      <w:r w:rsidRPr="00AE5EE5">
        <w:t>Maven</w:t>
      </w:r>
      <w:proofErr w:type="spellEnd"/>
      <w:r w:rsidRPr="00AE5EE5">
        <w:t xml:space="preserve">) </w:t>
      </w:r>
    </w:p>
    <w:p w14:paraId="0439FAEE" w14:textId="446E169D" w:rsidR="00297D67" w:rsidRDefault="00AE5EE5" w:rsidP="00297D67">
      <w:pPr>
        <w:pStyle w:val="Respuesta"/>
      </w:pPr>
      <w:r>
        <w:t>Primero tendremos que descargarnos el SDK para nuestro S.O</w:t>
      </w:r>
      <w:r w:rsidR="00CD5E43">
        <w:t xml:space="preserve"> desde la página oficial de </w:t>
      </w:r>
      <w:proofErr w:type="spellStart"/>
      <w:r w:rsidR="00CD5E43">
        <w:t>JavaFX</w:t>
      </w:r>
      <w:proofErr w:type="spellEnd"/>
      <w:r w:rsidR="00CD5E43">
        <w:t>.</w:t>
      </w:r>
    </w:p>
    <w:p w14:paraId="760C816C" w14:textId="45FCA3F2" w:rsidR="00AE5EE5" w:rsidRDefault="00297D67" w:rsidP="00297D67">
      <w:pPr>
        <w:pStyle w:val="Respuesta"/>
        <w:numPr>
          <w:ilvl w:val="0"/>
          <w:numId w:val="0"/>
        </w:numPr>
        <w:ind w:left="1068"/>
      </w:pPr>
      <w:r>
        <w:rPr>
          <w:noProof/>
        </w:rPr>
        <w:drawing>
          <wp:inline distT="0" distB="0" distL="0" distR="0" wp14:anchorId="7E0B11EB" wp14:editId="001C030A">
            <wp:extent cx="5400040" cy="27527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617F" w14:textId="5CEAEBCC" w:rsidR="00297D67" w:rsidRDefault="00297D67" w:rsidP="00297D67">
      <w:pPr>
        <w:pStyle w:val="Respuesta"/>
        <w:numPr>
          <w:ilvl w:val="0"/>
          <w:numId w:val="0"/>
        </w:numPr>
        <w:ind w:left="1068"/>
      </w:pPr>
    </w:p>
    <w:p w14:paraId="010A4617" w14:textId="764A03EB" w:rsidR="00A0341A" w:rsidRDefault="00297D67" w:rsidP="00A0341A">
      <w:pPr>
        <w:pStyle w:val="Respuesta"/>
        <w:numPr>
          <w:ilvl w:val="0"/>
          <w:numId w:val="0"/>
        </w:numPr>
        <w:ind w:left="1068"/>
      </w:pPr>
      <w:r>
        <w:t xml:space="preserve">Una vez descargado, creamos en </w:t>
      </w:r>
      <w:proofErr w:type="spellStart"/>
      <w:r>
        <w:t>NetBeans</w:t>
      </w:r>
      <w:proofErr w:type="spellEnd"/>
      <w:r>
        <w:t xml:space="preserve"> un proyecto </w:t>
      </w:r>
      <w:proofErr w:type="spellStart"/>
      <w:r w:rsidRPr="00297D67">
        <w:rPr>
          <w:b/>
          <w:bCs/>
          <w:i/>
          <w:iCs/>
        </w:rPr>
        <w:t>JavaApplication</w:t>
      </w:r>
      <w:proofErr w:type="spellEnd"/>
      <w:r>
        <w:t xml:space="preserve">. Entramos en las propiedades del proyecto </w:t>
      </w:r>
      <w:r>
        <w:sym w:font="Wingdings" w:char="F0E0"/>
      </w:r>
      <w:r>
        <w:t xml:space="preserve"> </w:t>
      </w:r>
      <w:proofErr w:type="spellStart"/>
      <w:r w:rsidRPr="00297D67">
        <w:rPr>
          <w:b/>
          <w:bCs/>
          <w:i/>
          <w:iCs/>
        </w:rPr>
        <w:t>Libraries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297D67">
        <w:rPr>
          <w:b/>
          <w:bCs/>
          <w:i/>
          <w:iCs/>
        </w:rPr>
        <w:t>Classpath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297D67">
        <w:rPr>
          <w:b/>
          <w:bCs/>
          <w:i/>
          <w:iCs/>
        </w:rPr>
        <w:t>Add</w:t>
      </w:r>
      <w:proofErr w:type="spellEnd"/>
      <w:r w:rsidRPr="00297D67">
        <w:rPr>
          <w:b/>
          <w:bCs/>
          <w:i/>
          <w:iCs/>
        </w:rPr>
        <w:t xml:space="preserve"> JAR</w:t>
      </w:r>
      <w:r w:rsidR="00A0341A">
        <w:rPr>
          <w:b/>
          <w:bCs/>
          <w:i/>
          <w:iCs/>
        </w:rPr>
        <w:t xml:space="preserve"> </w:t>
      </w:r>
      <w:r w:rsidR="00A0341A">
        <w:t>y añadimos todos los .</w:t>
      </w:r>
      <w:proofErr w:type="spellStart"/>
      <w:r w:rsidR="00A0341A">
        <w:t>jar</w:t>
      </w:r>
      <w:proofErr w:type="spellEnd"/>
      <w:r w:rsidR="00A0341A">
        <w:t xml:space="preserve"> que se encuentran dentro de la carpeta </w:t>
      </w:r>
      <w:r w:rsidR="00A0341A" w:rsidRPr="00A0341A">
        <w:rPr>
          <w:i/>
          <w:iCs/>
        </w:rPr>
        <w:t>lib</w:t>
      </w:r>
      <w:r w:rsidR="00A0341A">
        <w:t>. Después le damos a OK.</w:t>
      </w:r>
    </w:p>
    <w:p w14:paraId="61075EE4" w14:textId="444FA3A7" w:rsidR="00297D67" w:rsidRDefault="00297D67" w:rsidP="00297D67">
      <w:pPr>
        <w:pStyle w:val="Respuesta"/>
        <w:numPr>
          <w:ilvl w:val="0"/>
          <w:numId w:val="0"/>
        </w:numPr>
        <w:ind w:left="1068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5913B2B" wp14:editId="268044E9">
            <wp:simplePos x="0" y="0"/>
            <wp:positionH relativeFrom="column">
              <wp:posOffset>1400175</wp:posOffset>
            </wp:positionH>
            <wp:positionV relativeFrom="paragraph">
              <wp:posOffset>2471309</wp:posOffset>
            </wp:positionV>
            <wp:extent cx="4318635" cy="334708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D30D2C7" wp14:editId="74D7B51E">
            <wp:simplePos x="0" y="0"/>
            <wp:positionH relativeFrom="column">
              <wp:posOffset>-62893</wp:posOffset>
            </wp:positionH>
            <wp:positionV relativeFrom="paragraph">
              <wp:posOffset>5320969</wp:posOffset>
            </wp:positionV>
            <wp:extent cx="4603750" cy="356870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AD79C3C" wp14:editId="290D78BC">
            <wp:simplePos x="0" y="0"/>
            <wp:positionH relativeFrom="column">
              <wp:posOffset>-61291</wp:posOffset>
            </wp:positionH>
            <wp:positionV relativeFrom="paragraph">
              <wp:posOffset>193</wp:posOffset>
            </wp:positionV>
            <wp:extent cx="3925570" cy="283019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D43032" w14:textId="2B49BB44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46A1F605" w14:textId="4E68013F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0704A927" w14:textId="58D9F9C9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3D506BD6" w14:textId="5145C616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7CCD0F8F" w14:textId="77777777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0C93CA95" w14:textId="3E461BEE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22AA4045" w14:textId="7870637D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0AA5BD1B" w14:textId="135470AE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29737BB5" w14:textId="4E5DA6F2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79DA63BC" w14:textId="4A310A9F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5671622F" w14:textId="56D0788B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16AD53AD" w14:textId="126FCBE6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65EDE4EF" w14:textId="72748F5F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7CAD1496" w14:textId="16FBC00C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53034215" w14:textId="3F0B0289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246D129F" w14:textId="077010DE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7143C37A" w14:textId="4FAF0D50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099EA8C8" w14:textId="26BDB7A8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573B67F2" w14:textId="1D0F866F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77A509CB" w14:textId="117596CD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6726F93B" w14:textId="5D344691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3984055D" w14:textId="18CE8EB7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4745B25C" w14:textId="57D84FE2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207D707D" w14:textId="075127A8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4F6B0D01" w14:textId="58DEC950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75DDD5C1" w14:textId="5A5E4931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6E2AD535" w14:textId="7C424E7B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16C9CB2F" w14:textId="56847F59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341658CB" w14:textId="585926F5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6F385C38" w14:textId="6036BAAA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2EA4025F" w14:textId="64FBBE97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28CB9D05" w14:textId="26538D74" w:rsidR="00A0341A" w:rsidRDefault="00A0341A" w:rsidP="00297D67">
      <w:pPr>
        <w:pStyle w:val="Respuesta"/>
        <w:numPr>
          <w:ilvl w:val="0"/>
          <w:numId w:val="0"/>
        </w:numPr>
        <w:ind w:left="1068"/>
      </w:pPr>
    </w:p>
    <w:p w14:paraId="014A56DF" w14:textId="58B6B578" w:rsidR="00197336" w:rsidRDefault="00197336" w:rsidP="00197336">
      <w:pPr>
        <w:pStyle w:val="Respuesta"/>
        <w:numPr>
          <w:ilvl w:val="0"/>
          <w:numId w:val="0"/>
        </w:numPr>
        <w:ind w:left="1068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8A1CCCE" wp14:editId="53FA3076">
            <wp:simplePos x="0" y="0"/>
            <wp:positionH relativeFrom="column">
              <wp:posOffset>676910</wp:posOffset>
            </wp:positionH>
            <wp:positionV relativeFrom="paragraph">
              <wp:posOffset>475698</wp:posOffset>
            </wp:positionV>
            <wp:extent cx="5400040" cy="2752725"/>
            <wp:effectExtent l="0" t="0" r="0" b="317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341A">
        <w:t xml:space="preserve">Ahora pasaremos a integrar </w:t>
      </w:r>
      <w:proofErr w:type="spellStart"/>
      <w:r w:rsidR="00A0341A" w:rsidRPr="00A0341A">
        <w:rPr>
          <w:b/>
          <w:bCs/>
          <w:i/>
          <w:iCs/>
        </w:rPr>
        <w:t>Scene</w:t>
      </w:r>
      <w:proofErr w:type="spellEnd"/>
      <w:r w:rsidR="00A0341A" w:rsidRPr="00A0341A">
        <w:rPr>
          <w:b/>
          <w:bCs/>
          <w:i/>
          <w:iCs/>
        </w:rPr>
        <w:t xml:space="preserve"> </w:t>
      </w:r>
      <w:proofErr w:type="spellStart"/>
      <w:r w:rsidR="00A0341A" w:rsidRPr="00A0341A">
        <w:rPr>
          <w:b/>
          <w:bCs/>
          <w:i/>
          <w:iCs/>
        </w:rPr>
        <w:t>Builder</w:t>
      </w:r>
      <w:proofErr w:type="spellEnd"/>
      <w:r w:rsidR="00A0341A">
        <w:t>, para ello nos vamos a</w:t>
      </w:r>
      <w:r>
        <w:t xml:space="preserve"> la página oficial de </w:t>
      </w:r>
      <w:proofErr w:type="spellStart"/>
      <w:r>
        <w:t>JavaFX</w:t>
      </w:r>
      <w:proofErr w:type="spellEnd"/>
      <w:r>
        <w:t xml:space="preserve"> y buscamos la descarga para nuestro S.O.</w:t>
      </w:r>
    </w:p>
    <w:p w14:paraId="428F97C6" w14:textId="18C8973B" w:rsidR="00197336" w:rsidRDefault="00197336" w:rsidP="00197336">
      <w:pPr>
        <w:pStyle w:val="Respuesta"/>
        <w:numPr>
          <w:ilvl w:val="0"/>
          <w:numId w:val="0"/>
        </w:numPr>
        <w:ind w:left="1068"/>
      </w:pPr>
    </w:p>
    <w:p w14:paraId="4232A6E2" w14:textId="48FD6A3C" w:rsidR="00197336" w:rsidRPr="00197336" w:rsidRDefault="00197336" w:rsidP="004679BE">
      <w:pPr>
        <w:pStyle w:val="Respuesta"/>
        <w:numPr>
          <w:ilvl w:val="0"/>
          <w:numId w:val="0"/>
        </w:numPr>
        <w:ind w:left="1068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B23A152" wp14:editId="370F4AAF">
            <wp:simplePos x="0" y="0"/>
            <wp:positionH relativeFrom="column">
              <wp:posOffset>843556</wp:posOffset>
            </wp:positionH>
            <wp:positionV relativeFrom="paragraph">
              <wp:posOffset>732707</wp:posOffset>
            </wp:positionV>
            <wp:extent cx="4658995" cy="396367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Después de haberlo instalado, nos vamos a</w:t>
      </w:r>
      <w:r w:rsidR="00A0341A">
        <w:t xml:space="preserve"> </w:t>
      </w:r>
      <w:proofErr w:type="spellStart"/>
      <w:r w:rsidR="00A0341A">
        <w:t>NetBeans</w:t>
      </w:r>
      <w:proofErr w:type="spellEnd"/>
      <w:r w:rsidR="00A0341A">
        <w:t xml:space="preserve"> </w:t>
      </w:r>
      <w:r w:rsidR="00A0341A">
        <w:sym w:font="Wingdings" w:char="F0E0"/>
      </w:r>
      <w:r w:rsidR="00A0341A">
        <w:t xml:space="preserve"> </w:t>
      </w:r>
      <w:proofErr w:type="spellStart"/>
      <w:r w:rsidR="00A0341A">
        <w:t>Preferences</w:t>
      </w:r>
      <w:proofErr w:type="spellEnd"/>
      <w:r w:rsidR="00A0341A">
        <w:t xml:space="preserve"> </w:t>
      </w:r>
      <w:r w:rsidR="00A0341A">
        <w:sym w:font="Wingdings" w:char="F0E0"/>
      </w:r>
      <w:r w:rsidR="00A0341A">
        <w:t xml:space="preserve"> Java </w:t>
      </w:r>
      <w:r w:rsidR="00A0341A">
        <w:sym w:font="Wingdings" w:char="F0E0"/>
      </w:r>
      <w:r w:rsidR="00A0341A">
        <w:t xml:space="preserve"> </w:t>
      </w:r>
      <w:proofErr w:type="spellStart"/>
      <w:r w:rsidR="00A0341A">
        <w:t>JavaFX</w:t>
      </w:r>
      <w:proofErr w:type="spellEnd"/>
      <w:r>
        <w:t xml:space="preserve"> y buscamos en nuestro sistema la carpeta donde hemos realizado la instalación de </w:t>
      </w:r>
      <w:proofErr w:type="spellStart"/>
      <w:r w:rsidRPr="00197336">
        <w:rPr>
          <w:b/>
          <w:bCs/>
          <w:i/>
          <w:iCs/>
        </w:rPr>
        <w:t>Scene</w:t>
      </w:r>
      <w:proofErr w:type="spellEnd"/>
      <w:r w:rsidRPr="00197336">
        <w:rPr>
          <w:b/>
          <w:bCs/>
          <w:i/>
          <w:iCs/>
        </w:rPr>
        <w:t xml:space="preserve"> </w:t>
      </w:r>
      <w:proofErr w:type="spellStart"/>
      <w:r w:rsidRPr="00197336">
        <w:rPr>
          <w:b/>
          <w:bCs/>
          <w:i/>
          <w:iCs/>
        </w:rPr>
        <w:t>Builder</w:t>
      </w:r>
      <w:proofErr w:type="spellEnd"/>
      <w:r>
        <w:t xml:space="preserve"> y lo asociamos a </w:t>
      </w:r>
      <w:proofErr w:type="spellStart"/>
      <w:r>
        <w:t>NetBeans</w:t>
      </w:r>
      <w:proofErr w:type="spellEnd"/>
      <w:r>
        <w:t>.</w:t>
      </w:r>
    </w:p>
    <w:p w14:paraId="56C09524" w14:textId="5980A57A" w:rsidR="00197336" w:rsidRDefault="004679BE" w:rsidP="00297D67">
      <w:pPr>
        <w:pStyle w:val="Respuesta"/>
        <w:numPr>
          <w:ilvl w:val="0"/>
          <w:numId w:val="0"/>
        </w:numPr>
        <w:ind w:left="1068"/>
      </w:pPr>
      <w:r>
        <w:t xml:space="preserve">Para ejecutar una ventana con </w:t>
      </w:r>
      <w:proofErr w:type="spellStart"/>
      <w:r>
        <w:t>JavaFX</w:t>
      </w:r>
      <w:proofErr w:type="spellEnd"/>
      <w:r>
        <w:t xml:space="preserve">, le damos clic derecho al proyecto </w:t>
      </w:r>
      <w:r w:rsidRPr="004679BE">
        <w:rPr>
          <w:b/>
          <w:bCs/>
          <w:i/>
          <w:iCs/>
        </w:rPr>
        <w:t xml:space="preserve">Java </w:t>
      </w:r>
      <w:proofErr w:type="spellStart"/>
      <w:r w:rsidRPr="004679BE">
        <w:rPr>
          <w:b/>
          <w:bCs/>
          <w:i/>
          <w:iCs/>
        </w:rPr>
        <w:t>Ant</w:t>
      </w:r>
      <w:proofErr w:type="spellEnd"/>
      <w:r>
        <w:t xml:space="preserve"> creado anteriormente y seleccionamos </w:t>
      </w:r>
      <w:r w:rsidRPr="004679BE">
        <w:rPr>
          <w:b/>
          <w:bCs/>
          <w:i/>
          <w:iCs/>
        </w:rPr>
        <w:t>New</w:t>
      </w:r>
      <w:r>
        <w:t xml:space="preserve"> para añadir un </w:t>
      </w:r>
      <w:proofErr w:type="spellStart"/>
      <w:r w:rsidRPr="004679BE">
        <w:rPr>
          <w:b/>
          <w:bCs/>
          <w:i/>
          <w:iCs/>
        </w:rPr>
        <w:t>Empty</w:t>
      </w:r>
      <w:proofErr w:type="spellEnd"/>
      <w:r w:rsidRPr="004679BE">
        <w:rPr>
          <w:b/>
          <w:bCs/>
          <w:i/>
          <w:iCs/>
        </w:rPr>
        <w:t xml:space="preserve"> FXML</w:t>
      </w:r>
      <w:r>
        <w:t>.</w:t>
      </w:r>
    </w:p>
    <w:p w14:paraId="37591675" w14:textId="6FBF57E0" w:rsidR="004679BE" w:rsidRDefault="004679BE" w:rsidP="00297D67">
      <w:pPr>
        <w:pStyle w:val="Respuesta"/>
        <w:numPr>
          <w:ilvl w:val="0"/>
          <w:numId w:val="0"/>
        </w:numPr>
        <w:ind w:left="1068"/>
      </w:pPr>
    </w:p>
    <w:p w14:paraId="1A9B1042" w14:textId="6FBF57E0" w:rsidR="004679BE" w:rsidRPr="004679BE" w:rsidRDefault="004679BE" w:rsidP="004679BE">
      <w:pPr>
        <w:pStyle w:val="TtuloEjercicio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3FAF6C0" wp14:editId="5F4D1353">
            <wp:simplePos x="0" y="0"/>
            <wp:positionH relativeFrom="column">
              <wp:posOffset>-62865</wp:posOffset>
            </wp:positionH>
            <wp:positionV relativeFrom="paragraph">
              <wp:posOffset>82</wp:posOffset>
            </wp:positionV>
            <wp:extent cx="6187219" cy="3695306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219" cy="3695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Ejercicio 2</w:t>
      </w:r>
    </w:p>
    <w:sectPr w:rsidR="004679BE" w:rsidRPr="004679BE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CAC826" w14:textId="77777777" w:rsidR="00CC36AF" w:rsidRDefault="00CC36AF" w:rsidP="00C41D1F">
      <w:pPr>
        <w:spacing w:after="0" w:line="240" w:lineRule="auto"/>
      </w:pPr>
      <w:r>
        <w:separator/>
      </w:r>
    </w:p>
  </w:endnote>
  <w:endnote w:type="continuationSeparator" w:id="0">
    <w:p w14:paraId="6E754263" w14:textId="77777777" w:rsidR="00CC36AF" w:rsidRDefault="00CC36AF" w:rsidP="00C41D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A00002FF" w:usb1="7ACFFDFB" w:usb2="00000017" w:usb3="00000000" w:csb0="0004001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5559563"/>
      <w:docPartObj>
        <w:docPartGallery w:val="Page Numbers (Bottom of Page)"/>
        <w:docPartUnique/>
      </w:docPartObj>
    </w:sdtPr>
    <w:sdtEndPr/>
    <w:sdtContent>
      <w:p w14:paraId="00709F91" w14:textId="77777777" w:rsidR="00C41D1F" w:rsidRDefault="00C41D1F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104388F3" wp14:editId="09E99E6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4" name="Corchetes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F61B314" w14:textId="77777777" w:rsidR="00C41D1F" w:rsidRDefault="00C41D1F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04388F3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24" o:spid="_x0000_s1026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" filled="t" strokecolor="gray" strokeweight="2.25pt">
                  <v:textbox inset=",0,,0">
                    <w:txbxContent>
                      <w:p w14:paraId="7F61B314" w14:textId="77777777" w:rsidR="00C41D1F" w:rsidRDefault="00C41D1F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26EC43C" wp14:editId="4E6B247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3" name="Conector recto de flecha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6C16B46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23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&#13;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2FCBC" w14:textId="77777777" w:rsidR="00CC36AF" w:rsidRDefault="00CC36AF" w:rsidP="00C41D1F">
      <w:pPr>
        <w:spacing w:after="0" w:line="240" w:lineRule="auto"/>
      </w:pPr>
      <w:r>
        <w:separator/>
      </w:r>
    </w:p>
  </w:footnote>
  <w:footnote w:type="continuationSeparator" w:id="0">
    <w:p w14:paraId="52B19CEA" w14:textId="77777777" w:rsidR="00CC36AF" w:rsidRDefault="00CC36AF" w:rsidP="00C41D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35B12" w14:textId="78935873" w:rsidR="00C41D1F" w:rsidRPr="00C41D1F" w:rsidRDefault="00C41D1F" w:rsidP="00113F8F">
    <w:pPr>
      <w:pStyle w:val="Encabezado"/>
      <w:jc w:val="right"/>
      <w:rPr>
        <w:rFonts w:cs="Segoe UI Light"/>
        <w:szCs w:val="22"/>
      </w:rPr>
    </w:pPr>
    <w:r w:rsidRPr="00C41D1F">
      <w:rPr>
        <w:rFonts w:cs="Segoe UI Light"/>
        <w:szCs w:val="22"/>
      </w:rPr>
      <w:t>Pablo Parra Rodríguez</w:t>
    </w:r>
    <w:r w:rsidR="00113F8F">
      <w:rPr>
        <w:rFonts w:cs="Segoe UI Light"/>
        <w:szCs w:val="22"/>
      </w:rPr>
      <w:tab/>
    </w:r>
    <w:r w:rsidR="00113F8F">
      <w:rPr>
        <w:rFonts w:cs="Segoe UI Light"/>
        <w:szCs w:val="22"/>
      </w:rPr>
      <w:tab/>
      <w:t>Desarrollo de Interfaces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C1375"/>
    <w:multiLevelType w:val="hybridMultilevel"/>
    <w:tmpl w:val="33627FA8"/>
    <w:lvl w:ilvl="0" w:tplc="DA06D188">
      <w:numFmt w:val="bullet"/>
      <w:lvlText w:val="-"/>
      <w:lvlJc w:val="left"/>
      <w:pPr>
        <w:ind w:left="720" w:hanging="360"/>
      </w:pPr>
      <w:rPr>
        <w:rFonts w:asciiTheme="minorHAnsi" w:eastAsiaTheme="minorEastAsia" w:hAnsiTheme="minorHAnsi" w:cstheme="minorHAnsi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CC2C04"/>
    <w:multiLevelType w:val="hybridMultilevel"/>
    <w:tmpl w:val="DDD6DD12"/>
    <w:lvl w:ilvl="0" w:tplc="BA2CB6D4">
      <w:start w:val="1"/>
      <w:numFmt w:val="lowerLetter"/>
      <w:lvlText w:val="%1)"/>
      <w:lvlJc w:val="left"/>
      <w:pPr>
        <w:ind w:left="720" w:hanging="360"/>
      </w:pPr>
      <w:rPr>
        <w:i w:val="0"/>
        <w:i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C43578"/>
    <w:multiLevelType w:val="hybridMultilevel"/>
    <w:tmpl w:val="DE142386"/>
    <w:lvl w:ilvl="0" w:tplc="104219A4">
      <w:numFmt w:val="bullet"/>
      <w:lvlText w:val="-"/>
      <w:lvlJc w:val="left"/>
      <w:pPr>
        <w:ind w:left="720" w:hanging="360"/>
      </w:pPr>
      <w:rPr>
        <w:rFonts w:asciiTheme="minorHAnsi" w:eastAsiaTheme="minorEastAsia" w:hAnsiTheme="minorHAnsi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BE0130"/>
    <w:multiLevelType w:val="hybridMultilevel"/>
    <w:tmpl w:val="8A380742"/>
    <w:lvl w:ilvl="0" w:tplc="0C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5AE332A"/>
    <w:multiLevelType w:val="hybridMultilevel"/>
    <w:tmpl w:val="13F270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0A1D47"/>
    <w:multiLevelType w:val="hybridMultilevel"/>
    <w:tmpl w:val="8FFC1FDC"/>
    <w:lvl w:ilvl="0" w:tplc="A4DAE26E">
      <w:numFmt w:val="bullet"/>
      <w:pStyle w:val="Respuesta"/>
      <w:lvlText w:val="-"/>
      <w:lvlJc w:val="left"/>
      <w:pPr>
        <w:ind w:left="1068" w:hanging="360"/>
      </w:pPr>
      <w:rPr>
        <w:rFonts w:ascii="Calibri" w:eastAsiaTheme="minorEastAsia" w:hAnsi="Calibri" w:cs="Calibri" w:hint="default"/>
      </w:rPr>
    </w:lvl>
    <w:lvl w:ilvl="1" w:tplc="0C0A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7EA84D69"/>
    <w:multiLevelType w:val="hybridMultilevel"/>
    <w:tmpl w:val="B0F064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F8F"/>
    <w:rsid w:val="000042FC"/>
    <w:rsid w:val="000B5DAA"/>
    <w:rsid w:val="000F3B68"/>
    <w:rsid w:val="00113F8F"/>
    <w:rsid w:val="001203D9"/>
    <w:rsid w:val="0013722F"/>
    <w:rsid w:val="00144EEC"/>
    <w:rsid w:val="00184B80"/>
    <w:rsid w:val="00196ABF"/>
    <w:rsid w:val="00197336"/>
    <w:rsid w:val="001A108D"/>
    <w:rsid w:val="001B4758"/>
    <w:rsid w:val="001C14DE"/>
    <w:rsid w:val="001D3C50"/>
    <w:rsid w:val="001F6B0F"/>
    <w:rsid w:val="00214AD8"/>
    <w:rsid w:val="00297D67"/>
    <w:rsid w:val="00312A6E"/>
    <w:rsid w:val="00383867"/>
    <w:rsid w:val="004679BE"/>
    <w:rsid w:val="004A2F07"/>
    <w:rsid w:val="004F30DB"/>
    <w:rsid w:val="00580A85"/>
    <w:rsid w:val="00585435"/>
    <w:rsid w:val="0058674F"/>
    <w:rsid w:val="005967BD"/>
    <w:rsid w:val="005D4B99"/>
    <w:rsid w:val="005D614E"/>
    <w:rsid w:val="0064619C"/>
    <w:rsid w:val="006959B4"/>
    <w:rsid w:val="006B2258"/>
    <w:rsid w:val="006E1633"/>
    <w:rsid w:val="0071459C"/>
    <w:rsid w:val="007A2439"/>
    <w:rsid w:val="007E3CE0"/>
    <w:rsid w:val="007E40CA"/>
    <w:rsid w:val="00813B4D"/>
    <w:rsid w:val="0083227E"/>
    <w:rsid w:val="008918AF"/>
    <w:rsid w:val="008A2EB6"/>
    <w:rsid w:val="008F4215"/>
    <w:rsid w:val="0093786D"/>
    <w:rsid w:val="00943336"/>
    <w:rsid w:val="00950853"/>
    <w:rsid w:val="009B3CCC"/>
    <w:rsid w:val="009F7062"/>
    <w:rsid w:val="00A0341A"/>
    <w:rsid w:val="00A07042"/>
    <w:rsid w:val="00A87BE6"/>
    <w:rsid w:val="00AE5EE5"/>
    <w:rsid w:val="00B3011F"/>
    <w:rsid w:val="00B70CBF"/>
    <w:rsid w:val="00B750E3"/>
    <w:rsid w:val="00B87E40"/>
    <w:rsid w:val="00BA24B3"/>
    <w:rsid w:val="00BB2E7B"/>
    <w:rsid w:val="00BE10BD"/>
    <w:rsid w:val="00BE7303"/>
    <w:rsid w:val="00BF37E6"/>
    <w:rsid w:val="00C03DFC"/>
    <w:rsid w:val="00C36ABC"/>
    <w:rsid w:val="00C41D1F"/>
    <w:rsid w:val="00CA553F"/>
    <w:rsid w:val="00CC36AF"/>
    <w:rsid w:val="00CD5E43"/>
    <w:rsid w:val="00CE44A7"/>
    <w:rsid w:val="00D54211"/>
    <w:rsid w:val="00DA1D8E"/>
    <w:rsid w:val="00EA34A3"/>
    <w:rsid w:val="00F1266B"/>
    <w:rsid w:val="00F26E34"/>
    <w:rsid w:val="00F31A46"/>
    <w:rsid w:val="00F54037"/>
    <w:rsid w:val="00F97C02"/>
    <w:rsid w:val="00FB4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03F116"/>
  <w15:chartTrackingRefBased/>
  <w15:docId w15:val="{5AB508FC-C408-1A46-A7F5-616998D17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5EE5"/>
    <w:pPr>
      <w:jc w:val="both"/>
    </w:pPr>
    <w:rPr>
      <w:rFonts w:ascii="Segoe UI Light" w:hAnsi="Segoe UI Light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93786D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786D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3786D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3786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3786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3786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3786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3786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3786D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378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3786D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3786D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3786D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3786D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3786D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3786D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3786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3786D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unhideWhenUsed/>
    <w:qFormat/>
    <w:rsid w:val="0093786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93786D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93786D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93786D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3786D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93786D"/>
    <w:rPr>
      <w:b/>
      <w:bCs/>
    </w:rPr>
  </w:style>
  <w:style w:type="character" w:styleId="nfasis">
    <w:name w:val="Emphasis"/>
    <w:basedOn w:val="Fuentedeprrafopredeter"/>
    <w:uiPriority w:val="20"/>
    <w:qFormat/>
    <w:rsid w:val="0093786D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93786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93786D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3786D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3786D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3786D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93786D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93786D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93786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93786D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93786D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3786D"/>
    <w:pPr>
      <w:outlineLvl w:val="9"/>
    </w:pPr>
  </w:style>
  <w:style w:type="paragraph" w:styleId="Prrafodelista">
    <w:name w:val="List Paragraph"/>
    <w:basedOn w:val="Normal"/>
    <w:link w:val="PrrafodelistaCar"/>
    <w:uiPriority w:val="34"/>
    <w:qFormat/>
    <w:rsid w:val="00BE10BD"/>
    <w:pPr>
      <w:ind w:left="720"/>
      <w:contextualSpacing/>
    </w:pPr>
  </w:style>
  <w:style w:type="paragraph" w:customStyle="1" w:styleId="Respuesta">
    <w:name w:val="Respuesta"/>
    <w:basedOn w:val="Prrafodelista"/>
    <w:link w:val="RespuestaCar"/>
    <w:qFormat/>
    <w:rsid w:val="00CE44A7"/>
    <w:pPr>
      <w:numPr>
        <w:numId w:val="3"/>
      </w:numPr>
    </w:pPr>
    <w:rPr>
      <w:szCs w:val="24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0B5DAA"/>
  </w:style>
  <w:style w:type="character" w:customStyle="1" w:styleId="RespuestaCar">
    <w:name w:val="Respuesta Car"/>
    <w:basedOn w:val="PrrafodelistaCar"/>
    <w:link w:val="Respuesta"/>
    <w:rsid w:val="00CE44A7"/>
    <w:rPr>
      <w:rFonts w:ascii="Segoe UI Light" w:hAnsi="Segoe UI Light"/>
      <w:sz w:val="22"/>
      <w:szCs w:val="24"/>
    </w:rPr>
  </w:style>
  <w:style w:type="paragraph" w:customStyle="1" w:styleId="TtuloEjercicio">
    <w:name w:val="Título Ejercicio"/>
    <w:basedOn w:val="Ttulo2"/>
    <w:link w:val="TtuloEjercicioCar"/>
    <w:qFormat/>
    <w:rsid w:val="00580A85"/>
    <w:rPr>
      <w:rFonts w:ascii="Microsoft YaHei UI" w:hAnsi="Microsoft YaHei UI"/>
      <w:b/>
      <w:bCs/>
      <w:color w:val="404040" w:themeColor="text1" w:themeTint="BF"/>
      <w:sz w:val="28"/>
      <w:szCs w:val="28"/>
      <w:u w:val="single"/>
    </w:rPr>
  </w:style>
  <w:style w:type="paragraph" w:customStyle="1" w:styleId="Enunciado">
    <w:name w:val="Enunciado"/>
    <w:basedOn w:val="Normal"/>
    <w:link w:val="EnunciadoCar"/>
    <w:qFormat/>
    <w:rsid w:val="00D54211"/>
    <w:pPr>
      <w:spacing w:before="240"/>
    </w:pPr>
    <w:rPr>
      <w:rFonts w:ascii="Arial Rounded MT Bold" w:hAnsi="Arial Rounded MT Bold"/>
      <w:iCs/>
      <w:szCs w:val="22"/>
    </w:rPr>
  </w:style>
  <w:style w:type="character" w:customStyle="1" w:styleId="TtuloEjercicioCar">
    <w:name w:val="Título Ejercicio Car"/>
    <w:basedOn w:val="Ttulo2Car"/>
    <w:link w:val="TtuloEjercicio"/>
    <w:rsid w:val="00580A85"/>
    <w:rPr>
      <w:rFonts w:ascii="Microsoft YaHei UI" w:eastAsiaTheme="majorEastAsia" w:hAnsi="Microsoft YaHei UI" w:cstheme="majorBidi"/>
      <w:b/>
      <w:bCs/>
      <w:color w:val="404040" w:themeColor="text1" w:themeTint="BF"/>
      <w:sz w:val="28"/>
      <w:szCs w:val="28"/>
      <w:u w:val="single"/>
    </w:rPr>
  </w:style>
  <w:style w:type="character" w:customStyle="1" w:styleId="EnunciadoCar">
    <w:name w:val="Enunciado Car"/>
    <w:basedOn w:val="Fuentedeprrafopredeter"/>
    <w:link w:val="Enunciado"/>
    <w:rsid w:val="00D54211"/>
    <w:rPr>
      <w:rFonts w:ascii="Arial Rounded MT Bold" w:hAnsi="Arial Rounded MT Bold"/>
      <w:iCs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C41D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1D1F"/>
  </w:style>
  <w:style w:type="paragraph" w:styleId="Piedepgina">
    <w:name w:val="footer"/>
    <w:basedOn w:val="Normal"/>
    <w:link w:val="PiedepginaCar"/>
    <w:uiPriority w:val="99"/>
    <w:unhideWhenUsed/>
    <w:rsid w:val="00C41D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1D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4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4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42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7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57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005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pablo/Library/Group%20Containers/UBF8T346G9.Office/User%20Content.localized/Templates.localized/Plantilla%20trabajo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3EBA18-BBFA-4E15-9BF3-A0A2FCBBC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trabajos.dotx</Template>
  <TotalTime>30</TotalTime>
  <Pages>4</Pages>
  <Words>220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2021-12-10T12:16:00Z</dcterms:created>
  <dcterms:modified xsi:type="dcterms:W3CDTF">2021-12-10T13:44:00Z</dcterms:modified>
</cp:coreProperties>
</file>